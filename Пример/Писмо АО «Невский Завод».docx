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FB" w:rsidRPr="009F5FF7" w:rsidRDefault="004702FA" w:rsidP="005009A3">
      <w:pPr>
        <w:rPr>
          <w:sz w:val="22"/>
          <w:szCs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5D468338" wp14:editId="3AE43BAC">
                <wp:simplePos x="0" y="0"/>
                <wp:positionH relativeFrom="column">
                  <wp:posOffset>4464685</wp:posOffset>
                </wp:positionH>
                <wp:positionV relativeFrom="paragraph">
                  <wp:posOffset>-49530</wp:posOffset>
                </wp:positionV>
                <wp:extent cx="1936750" cy="146367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463675"/>
                          <a:chOff x="7751" y="642"/>
                          <a:chExt cx="3050" cy="2305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619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68338" id="Group 2" o:spid="_x0000_s1026" style="position:absolute;margin-left:351.55pt;margin-top:-3.9pt;width:152.5pt;height:115.25pt;z-index:3" coordorigin="7751,642" coordsize="3050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619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524E13E" wp14:editId="2428A3F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4E13E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" filled="f" stroked="f" strokecolor="#bfbfbf">
                <v:stroke joinstyle="round"/>
                <o:lock v:ext="edit" shapetype="t"/>
                <v:textbox style="mso-fit-shape-to-text:t">
                  <w:txbxContent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22E208ED" wp14:editId="113A7BBE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B48D526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:rsidR="00BE61FB" w:rsidRDefault="00BE61FB" w:rsidP="009F5FF7">
      <w:pPr>
        <w:tabs>
          <w:tab w:val="left" w:pos="9103"/>
        </w:tabs>
      </w:pPr>
    </w:p>
    <w:p w:rsidR="00A70594" w:rsidRDefault="00BE61FB" w:rsidP="00A70594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 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5305"/>
      </w:tblGrid>
      <w:tr w:rsidR="00A70594" w:rsidTr="00A70594">
        <w:tc>
          <w:tcPr>
            <w:tcW w:w="5305" w:type="dxa"/>
          </w:tcPr>
          <w:p w:rsidR="00A70594" w:rsidRDefault="00A70594" w:rsidP="00A70594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Исх.___ от «__» _____ 2025 г.</w:t>
            </w:r>
          </w:p>
        </w:tc>
        <w:tc>
          <w:tcPr>
            <w:tcW w:w="5305" w:type="dxa"/>
          </w:tcPr>
          <w:p w:rsidR="00A70594" w:rsidRDefault="00A70594" w:rsidP="00A70594">
            <w:pPr>
              <w:tabs>
                <w:tab w:val="left" w:pos="1134"/>
              </w:tabs>
              <w:kinsoku w:val="0"/>
              <w:overflowPunct w:val="0"/>
              <w:jc w:val="right"/>
            </w:pPr>
            <w:r>
              <w:t>Генеральному директору</w:t>
            </w:r>
          </w:p>
          <w:p w:rsidR="00A70594" w:rsidRDefault="00A70594" w:rsidP="00A70594">
            <w:pPr>
              <w:tabs>
                <w:tab w:val="left" w:pos="1134"/>
              </w:tabs>
              <w:kinsoku w:val="0"/>
              <w:overflowPunct w:val="0"/>
              <w:jc w:val="right"/>
            </w:pPr>
            <w:r>
              <w:t>АО «Невский Завод»</w:t>
            </w:r>
          </w:p>
          <w:p w:rsidR="00A70594" w:rsidRDefault="00A70594" w:rsidP="00A70594">
            <w:pPr>
              <w:tabs>
                <w:tab w:val="left" w:pos="1134"/>
              </w:tabs>
              <w:kinsoku w:val="0"/>
              <w:overflowPunct w:val="0"/>
              <w:jc w:val="right"/>
            </w:pPr>
            <w:r>
              <w:t>И.И. Филиппов</w:t>
            </w:r>
            <w:r w:rsidR="00ED31EE">
              <w:t>у</w:t>
            </w:r>
          </w:p>
        </w:tc>
      </w:tr>
    </w:tbl>
    <w:p w:rsidR="005D38D0" w:rsidRDefault="005D38D0" w:rsidP="00A70594">
      <w:pPr>
        <w:tabs>
          <w:tab w:val="left" w:pos="1134"/>
        </w:tabs>
        <w:kinsoku w:val="0"/>
        <w:overflowPunct w:val="0"/>
        <w:ind w:firstLine="567"/>
        <w:jc w:val="both"/>
      </w:pPr>
    </w:p>
    <w:p w:rsidR="00A70594" w:rsidRDefault="00A70594" w:rsidP="009F5FF7">
      <w:pPr>
        <w:tabs>
          <w:tab w:val="left" w:pos="9103"/>
        </w:tabs>
      </w:pPr>
    </w:p>
    <w:p w:rsidR="00A70594" w:rsidRDefault="00A70594" w:rsidP="009F5FF7">
      <w:pPr>
        <w:tabs>
          <w:tab w:val="left" w:pos="9103"/>
        </w:tabs>
      </w:pPr>
    </w:p>
    <w:p w:rsidR="00A70594" w:rsidRDefault="00A70594" w:rsidP="009F5FF7">
      <w:pPr>
        <w:tabs>
          <w:tab w:val="left" w:pos="9103"/>
        </w:tabs>
      </w:pPr>
    </w:p>
    <w:p w:rsidR="00A70594" w:rsidRDefault="00A70594" w:rsidP="00A70594">
      <w:pPr>
        <w:tabs>
          <w:tab w:val="left" w:pos="9103"/>
        </w:tabs>
        <w:jc w:val="center"/>
      </w:pPr>
      <w:r>
        <w:t>Уважаемый Илья Игоревич!</w:t>
      </w:r>
    </w:p>
    <w:p w:rsidR="00A70594" w:rsidRDefault="00A70594" w:rsidP="009F5FF7">
      <w:pPr>
        <w:tabs>
          <w:tab w:val="left" w:pos="9103"/>
        </w:tabs>
      </w:pPr>
    </w:p>
    <w:p w:rsidR="00A70594" w:rsidRDefault="00A70594" w:rsidP="009F5FF7">
      <w:pPr>
        <w:tabs>
          <w:tab w:val="left" w:pos="9103"/>
        </w:tabs>
      </w:pPr>
    </w:p>
    <w:p w:rsidR="00A70594" w:rsidRDefault="00A70594" w:rsidP="00A70594">
      <w:r>
        <w:tab/>
        <w:t>Между ООО ТД «РИНАКО» и АО «Невский завод» заключен договор №Д-359/10/00-2025</w:t>
      </w:r>
    </w:p>
    <w:p w:rsidR="00A70594" w:rsidRDefault="00A70594" w:rsidP="00A70594">
      <w:r>
        <w:t xml:space="preserve">От 25.06.2025 года на поставку маслоохладителей МРУ-24-5 в количестве 9 штук. </w:t>
      </w:r>
    </w:p>
    <w:p w:rsidR="00A70594" w:rsidRDefault="00A70594" w:rsidP="00A70594">
      <w:bookmarkStart w:id="0" w:name="_GoBack"/>
      <w:bookmarkEnd w:id="0"/>
    </w:p>
    <w:p w:rsidR="00ED31EE" w:rsidRDefault="00ED31EE" w:rsidP="00A70594">
      <w:r>
        <w:tab/>
        <w:t>Сразу после заключения договора со стороны АО «Невский завод» был инициирован аудит китайского производителя, в связи с чем запуск в производство продукции был приостановлен до момента получения положительного решения. На сегодняшний день аудит в Китае был произведен и получено одобрение на производство.</w:t>
      </w:r>
    </w:p>
    <w:p w:rsidR="00ED31EE" w:rsidRDefault="00ED31EE" w:rsidP="00A70594"/>
    <w:p w:rsidR="00A70594" w:rsidRDefault="00A70594" w:rsidP="00A70594">
      <w:r>
        <w:tab/>
      </w:r>
      <w:r>
        <w:t xml:space="preserve">Ранее в адрес АО «Невский Завод» </w:t>
      </w:r>
      <w:r w:rsidR="00ED31EE">
        <w:t xml:space="preserve">направляли письмо </w:t>
      </w:r>
      <w:r>
        <w:t>№ 4/410 от 08.08.2025 г. на имя начальника управления снабжения С.Н. Мельникова с просьбой согласовать смещение сроков производства.</w:t>
      </w:r>
    </w:p>
    <w:p w:rsidR="00ED31EE" w:rsidRDefault="00ED31EE" w:rsidP="00A70594"/>
    <w:p w:rsidR="00A70594" w:rsidRDefault="00A70594" w:rsidP="00A70594">
      <w:pPr>
        <w:ind w:firstLine="705"/>
      </w:pPr>
      <w:r>
        <w:t>В связи с неполучением ответа</w:t>
      </w:r>
      <w:r w:rsidR="00ED31EE">
        <w:t xml:space="preserve"> и выше сказанным</w:t>
      </w:r>
      <w:r>
        <w:t>, убедительно просим Вас согласовать перенос сроков поставки на следующие даты:</w:t>
      </w:r>
    </w:p>
    <w:p w:rsidR="00A70594" w:rsidRDefault="00A70594" w:rsidP="00A70594"/>
    <w:p w:rsidR="00A70594" w:rsidRDefault="00A70594" w:rsidP="00A70594">
      <w:pPr>
        <w:pStyle w:val="ab"/>
        <w:numPr>
          <w:ilvl w:val="0"/>
          <w:numId w:val="3"/>
        </w:numPr>
      </w:pPr>
      <w:r>
        <w:t>Отгрузка маслоохладителей МРУ-24-5 из Китая в количестве 3 штук до 15.11.2025г. поставка на склад АО «НЗЛ» до 30.11.2025г. (расчет сроков поставки с учетом авиа-доставки). Стоимость транспортных услуг авиа -перевозкой за три маслоохладителя будет составлять 1 140 480,00 рублей.</w:t>
      </w:r>
    </w:p>
    <w:p w:rsidR="00ED31EE" w:rsidRDefault="00ED31EE" w:rsidP="00ED31EE">
      <w:pPr>
        <w:pStyle w:val="ab"/>
        <w:ind w:left="1065"/>
      </w:pPr>
    </w:p>
    <w:p w:rsidR="00A70594" w:rsidRDefault="00A70594" w:rsidP="00A70594">
      <w:pPr>
        <w:pStyle w:val="ab"/>
        <w:numPr>
          <w:ilvl w:val="0"/>
          <w:numId w:val="3"/>
        </w:numPr>
      </w:pPr>
      <w:r>
        <w:t>Отгрузка маслоохладителей МРУ-24-5 их Китая в количестве 6 штук до 30.11.2025г. и поставка на склад АО «НЗЛ» до 30.12.2025-15.01.2026г.</w:t>
      </w:r>
    </w:p>
    <w:p w:rsidR="00A70594" w:rsidRDefault="00A70594" w:rsidP="00A70594"/>
    <w:p w:rsidR="00A70594" w:rsidRDefault="00A70594" w:rsidP="00A70594">
      <w:pPr>
        <w:ind w:firstLine="705"/>
      </w:pPr>
      <w:r>
        <w:t>Просим согласовать подписание дополнительного соглашения о переносе сроков поставки, в свою очередь обязуемся максимально ускорить производство и поставку изготавливаемой продукции.</w:t>
      </w:r>
    </w:p>
    <w:p w:rsidR="00A70594" w:rsidRDefault="00A70594" w:rsidP="00A70594"/>
    <w:p w:rsidR="00A70594" w:rsidRDefault="00A70594" w:rsidP="00A70594">
      <w:r>
        <w:tab/>
        <w:t>Надеемся на понимание и Ваше положительное решение.</w:t>
      </w:r>
    </w:p>
    <w:p w:rsidR="00A70594" w:rsidRDefault="00A70594" w:rsidP="00A70594"/>
    <w:p w:rsidR="00A70594" w:rsidRDefault="00A70594" w:rsidP="00A70594"/>
    <w:p w:rsidR="00A70594" w:rsidRDefault="00A70594" w:rsidP="00A70594"/>
    <w:p w:rsidR="00A70594" w:rsidRDefault="00A70594" w:rsidP="00A70594"/>
    <w:p w:rsidR="00A70594" w:rsidRDefault="00A70594" w:rsidP="00A70594">
      <w:r>
        <w:t>С уважением,</w:t>
      </w:r>
    </w:p>
    <w:p w:rsidR="00A70594" w:rsidRDefault="00A70594" w:rsidP="00A70594"/>
    <w:p w:rsidR="00A70594" w:rsidRPr="005D38D0" w:rsidRDefault="00A70594" w:rsidP="00A70594">
      <w:r>
        <w:tab/>
      </w:r>
      <w:r>
        <w:tab/>
        <w:t>Генеральный Директор</w:t>
      </w:r>
      <w:r>
        <w:tab/>
      </w:r>
      <w:r>
        <w:tab/>
      </w:r>
      <w:r>
        <w:tab/>
      </w:r>
      <w:r>
        <w:tab/>
      </w:r>
      <w:r>
        <w:tab/>
        <w:t>В.В. Бондарева</w:t>
      </w:r>
    </w:p>
    <w:sectPr w:rsidR="00A70594" w:rsidRPr="005D38D0" w:rsidSect="00AD17EF">
      <w:footerReference w:type="default" r:id="rId8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AF0" w:rsidRDefault="009E1AF0" w:rsidP="00CE4C55">
      <w:r>
        <w:separator/>
      </w:r>
    </w:p>
  </w:endnote>
  <w:endnote w:type="continuationSeparator" w:id="0">
    <w:p w:rsidR="009E1AF0" w:rsidRDefault="009E1AF0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FB" w:rsidRDefault="004702FA">
    <w:pPr>
      <w:pStyle w:val="a7"/>
    </w:pPr>
    <w:r>
      <w:rPr>
        <w:noProof/>
      </w:rPr>
      <w:drawing>
        <wp:inline distT="0" distB="0" distL="0" distR="0" wp14:anchorId="21270D4F" wp14:editId="52E71057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AF0" w:rsidRDefault="009E1AF0" w:rsidP="00CE4C55">
      <w:r>
        <w:separator/>
      </w:r>
    </w:p>
  </w:footnote>
  <w:footnote w:type="continuationSeparator" w:id="0">
    <w:p w:rsidR="009E1AF0" w:rsidRDefault="009E1AF0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77D5"/>
    <w:multiLevelType w:val="hybridMultilevel"/>
    <w:tmpl w:val="065C660A"/>
    <w:lvl w:ilvl="0" w:tplc="CB2E4E5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594"/>
    <w:rsid w:val="0000140A"/>
    <w:rsid w:val="000033DD"/>
    <w:rsid w:val="000624B6"/>
    <w:rsid w:val="00090432"/>
    <w:rsid w:val="00097151"/>
    <w:rsid w:val="000A471B"/>
    <w:rsid w:val="000C07FA"/>
    <w:rsid w:val="000C5D54"/>
    <w:rsid w:val="000C651B"/>
    <w:rsid w:val="000D20C3"/>
    <w:rsid w:val="000F2EF1"/>
    <w:rsid w:val="000F528E"/>
    <w:rsid w:val="001221EC"/>
    <w:rsid w:val="00143311"/>
    <w:rsid w:val="001500B2"/>
    <w:rsid w:val="001624E1"/>
    <w:rsid w:val="00166287"/>
    <w:rsid w:val="00187780"/>
    <w:rsid w:val="00187C9F"/>
    <w:rsid w:val="001A217E"/>
    <w:rsid w:val="001A3841"/>
    <w:rsid w:val="001A4683"/>
    <w:rsid w:val="001B1CF6"/>
    <w:rsid w:val="001B2628"/>
    <w:rsid w:val="001D21F2"/>
    <w:rsid w:val="00205351"/>
    <w:rsid w:val="0021180D"/>
    <w:rsid w:val="002276CD"/>
    <w:rsid w:val="00227DBA"/>
    <w:rsid w:val="002660FE"/>
    <w:rsid w:val="00275888"/>
    <w:rsid w:val="002875D9"/>
    <w:rsid w:val="0029292B"/>
    <w:rsid w:val="002A555F"/>
    <w:rsid w:val="002A6E65"/>
    <w:rsid w:val="002D0791"/>
    <w:rsid w:val="002D1106"/>
    <w:rsid w:val="00306845"/>
    <w:rsid w:val="00313D40"/>
    <w:rsid w:val="00316509"/>
    <w:rsid w:val="00323D49"/>
    <w:rsid w:val="00327C33"/>
    <w:rsid w:val="003408FE"/>
    <w:rsid w:val="003418AA"/>
    <w:rsid w:val="00347A8A"/>
    <w:rsid w:val="0037359F"/>
    <w:rsid w:val="003751B7"/>
    <w:rsid w:val="003928A7"/>
    <w:rsid w:val="00394468"/>
    <w:rsid w:val="003A4194"/>
    <w:rsid w:val="003B4482"/>
    <w:rsid w:val="003B4544"/>
    <w:rsid w:val="003C51C4"/>
    <w:rsid w:val="003D017B"/>
    <w:rsid w:val="003D24D7"/>
    <w:rsid w:val="003F358E"/>
    <w:rsid w:val="004034B2"/>
    <w:rsid w:val="00406D7B"/>
    <w:rsid w:val="004242B7"/>
    <w:rsid w:val="004702FA"/>
    <w:rsid w:val="004B4421"/>
    <w:rsid w:val="004C1426"/>
    <w:rsid w:val="004C5414"/>
    <w:rsid w:val="004E4C4C"/>
    <w:rsid w:val="004F2129"/>
    <w:rsid w:val="005009A3"/>
    <w:rsid w:val="0050101A"/>
    <w:rsid w:val="00510EF7"/>
    <w:rsid w:val="00515742"/>
    <w:rsid w:val="00524F38"/>
    <w:rsid w:val="00527F49"/>
    <w:rsid w:val="00535451"/>
    <w:rsid w:val="00535EA1"/>
    <w:rsid w:val="005666E5"/>
    <w:rsid w:val="005751CD"/>
    <w:rsid w:val="005926EA"/>
    <w:rsid w:val="005A02BE"/>
    <w:rsid w:val="005A3F0F"/>
    <w:rsid w:val="005C2D91"/>
    <w:rsid w:val="005D38D0"/>
    <w:rsid w:val="005E09AD"/>
    <w:rsid w:val="005E78BF"/>
    <w:rsid w:val="00602E0A"/>
    <w:rsid w:val="006128AB"/>
    <w:rsid w:val="006171D6"/>
    <w:rsid w:val="00630793"/>
    <w:rsid w:val="006334A9"/>
    <w:rsid w:val="00637ED1"/>
    <w:rsid w:val="0064728D"/>
    <w:rsid w:val="00654A05"/>
    <w:rsid w:val="00671A4F"/>
    <w:rsid w:val="0069574D"/>
    <w:rsid w:val="00697EE3"/>
    <w:rsid w:val="006A3A50"/>
    <w:rsid w:val="006D35E3"/>
    <w:rsid w:val="006E4EB8"/>
    <w:rsid w:val="00703686"/>
    <w:rsid w:val="00714772"/>
    <w:rsid w:val="0071565E"/>
    <w:rsid w:val="00716E0E"/>
    <w:rsid w:val="00717307"/>
    <w:rsid w:val="0073207D"/>
    <w:rsid w:val="00743096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70AD7"/>
    <w:rsid w:val="008832A6"/>
    <w:rsid w:val="00885354"/>
    <w:rsid w:val="00890E50"/>
    <w:rsid w:val="008B663D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61F2"/>
    <w:rsid w:val="009729AA"/>
    <w:rsid w:val="009A79BF"/>
    <w:rsid w:val="009B5727"/>
    <w:rsid w:val="009B6AD7"/>
    <w:rsid w:val="009B7DEC"/>
    <w:rsid w:val="009C151A"/>
    <w:rsid w:val="009D7944"/>
    <w:rsid w:val="009E1AF0"/>
    <w:rsid w:val="009E3A26"/>
    <w:rsid w:val="009F5FF7"/>
    <w:rsid w:val="00A049F8"/>
    <w:rsid w:val="00A24503"/>
    <w:rsid w:val="00A4548C"/>
    <w:rsid w:val="00A538E9"/>
    <w:rsid w:val="00A569B9"/>
    <w:rsid w:val="00A70594"/>
    <w:rsid w:val="00A731E0"/>
    <w:rsid w:val="00A776B8"/>
    <w:rsid w:val="00A9679B"/>
    <w:rsid w:val="00A97D93"/>
    <w:rsid w:val="00AA61B9"/>
    <w:rsid w:val="00AC0664"/>
    <w:rsid w:val="00AD17EF"/>
    <w:rsid w:val="00AE0CBA"/>
    <w:rsid w:val="00AF6B28"/>
    <w:rsid w:val="00B03B62"/>
    <w:rsid w:val="00B127EF"/>
    <w:rsid w:val="00B25F85"/>
    <w:rsid w:val="00B52DCB"/>
    <w:rsid w:val="00B819E5"/>
    <w:rsid w:val="00BC2B79"/>
    <w:rsid w:val="00BD0EE0"/>
    <w:rsid w:val="00BD2D27"/>
    <w:rsid w:val="00BD3721"/>
    <w:rsid w:val="00BE61FB"/>
    <w:rsid w:val="00C06690"/>
    <w:rsid w:val="00C07342"/>
    <w:rsid w:val="00C2765E"/>
    <w:rsid w:val="00C524DD"/>
    <w:rsid w:val="00C52B7E"/>
    <w:rsid w:val="00C558AB"/>
    <w:rsid w:val="00C566D2"/>
    <w:rsid w:val="00C56F4C"/>
    <w:rsid w:val="00C76037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D0571A"/>
    <w:rsid w:val="00D50D4F"/>
    <w:rsid w:val="00D73365"/>
    <w:rsid w:val="00D74952"/>
    <w:rsid w:val="00D75B0B"/>
    <w:rsid w:val="00D845C6"/>
    <w:rsid w:val="00DA5BBE"/>
    <w:rsid w:val="00DA6540"/>
    <w:rsid w:val="00DB3696"/>
    <w:rsid w:val="00DC22E3"/>
    <w:rsid w:val="00DC6AE1"/>
    <w:rsid w:val="00DD24D2"/>
    <w:rsid w:val="00DE1F63"/>
    <w:rsid w:val="00DE2FF8"/>
    <w:rsid w:val="00E61368"/>
    <w:rsid w:val="00E67BFC"/>
    <w:rsid w:val="00E75235"/>
    <w:rsid w:val="00E949D6"/>
    <w:rsid w:val="00EA00BA"/>
    <w:rsid w:val="00EA4544"/>
    <w:rsid w:val="00EB6D00"/>
    <w:rsid w:val="00EC26AF"/>
    <w:rsid w:val="00EC50A1"/>
    <w:rsid w:val="00EC5207"/>
    <w:rsid w:val="00EC6ADC"/>
    <w:rsid w:val="00ED31EE"/>
    <w:rsid w:val="00F02703"/>
    <w:rsid w:val="00F069F9"/>
    <w:rsid w:val="00F173FA"/>
    <w:rsid w:val="00F36F80"/>
    <w:rsid w:val="00F701CF"/>
    <w:rsid w:val="00F73C2B"/>
    <w:rsid w:val="00F824CD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7E8F257"/>
  <w15:docId w15:val="{1C6C6574-2D2C-467B-9059-8E3B2969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9A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A70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sov\Desktop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6AB2C-5C65-4DB3-AC3C-4C2172B1D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36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Власов Михаил Дмитриевич</dc:creator>
  <cp:keywords/>
  <dc:description/>
  <cp:lastModifiedBy>Власов Михаил Дмитриевич</cp:lastModifiedBy>
  <cp:revision>2</cp:revision>
  <cp:lastPrinted>2025-09-05T09:03:00Z</cp:lastPrinted>
  <dcterms:created xsi:type="dcterms:W3CDTF">2025-09-05T08:29:00Z</dcterms:created>
  <dcterms:modified xsi:type="dcterms:W3CDTF">2025-09-05T09:05:00Z</dcterms:modified>
</cp:coreProperties>
</file>